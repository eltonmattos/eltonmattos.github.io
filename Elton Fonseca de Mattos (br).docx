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78F8" w14:textId="1987F3B1" w:rsidR="00D31F3D" w:rsidRDefault="00E83DFA" w:rsidP="008203FE">
      <w:pPr>
        <w:pStyle w:val="Title"/>
        <w:spacing w:after="0" w:line="240" w:lineRule="auto"/>
        <w:jc w:val="center"/>
      </w:pPr>
      <w:r>
        <w:rPr>
          <w:noProof/>
        </w:rPr>
        <w:drawing>
          <wp:inline distT="0" distB="0" distL="0" distR="0" wp14:anchorId="03123EC6" wp14:editId="30D98880">
            <wp:extent cx="847725" cy="904240"/>
            <wp:effectExtent l="0" t="0" r="9525" b="0"/>
            <wp:docPr id="2485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8" t="14020" r="14019" b="11213"/>
                    <a:stretch/>
                  </pic:blipFill>
                  <pic:spPr bwMode="auto">
                    <a:xfrm>
                      <a:off x="0" y="0"/>
                      <a:ext cx="847725" cy="90424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5BD54" w14:textId="19394463" w:rsidR="007F5D0E" w:rsidRDefault="00D31F3D" w:rsidP="004F209A">
      <w:pPr>
        <w:pStyle w:val="Title"/>
        <w:spacing w:after="0" w:line="240" w:lineRule="auto"/>
        <w:jc w:val="center"/>
      </w:pPr>
      <w:r>
        <w:t>Elton Fonseca de Mattos</w:t>
      </w:r>
    </w:p>
    <w:p w14:paraId="3ED50C5E" w14:textId="3AA3CACC" w:rsidR="00E83DFA" w:rsidRDefault="004F209A" w:rsidP="00E83DFA">
      <w:pPr>
        <w:pStyle w:val="Title"/>
        <w:spacing w:line="360" w:lineRule="auto"/>
        <w:jc w:val="center"/>
        <w:rPr>
          <w:sz w:val="24"/>
          <w:szCs w:val="24"/>
        </w:rPr>
      </w:pPr>
      <w:r w:rsidRPr="004F209A">
        <w:rPr>
          <w:sz w:val="24"/>
          <w:szCs w:val="24"/>
        </w:rPr>
        <w:t>Analista Desenvolvedor Dynamics 365/Power Platform</w:t>
      </w:r>
    </w:p>
    <w:p w14:paraId="498DC14B" w14:textId="33C90AD8" w:rsidR="00E83DFA" w:rsidRPr="00E83DFA" w:rsidRDefault="00E83DFA" w:rsidP="00F13832">
      <w:pPr>
        <w:spacing w:after="0" w:line="360" w:lineRule="auto"/>
        <w:ind w:right="1"/>
        <w:jc w:val="center"/>
        <w:rPr>
          <w:sz w:val="16"/>
          <w:szCs w:val="20"/>
          <w:lang w:val="en-US"/>
        </w:rPr>
      </w:pPr>
      <w:r w:rsidRPr="00E83DFA">
        <w:rPr>
          <w:noProof/>
          <w:sz w:val="16"/>
          <w:szCs w:val="20"/>
        </w:rPr>
        <w:drawing>
          <wp:inline distT="0" distB="0" distL="0" distR="0" wp14:anchorId="6D5A3DC8" wp14:editId="3A0118DE">
            <wp:extent cx="118059" cy="88711"/>
            <wp:effectExtent l="0" t="0" r="0" b="6985"/>
            <wp:docPr id="1568289329" name="Imagem 1568289329" descr="A black and white envel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9329" name="Imagem 1568289329" descr="A black and white envelop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737" cy="1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96A">
        <w:rPr>
          <w:sz w:val="16"/>
          <w:szCs w:val="20"/>
          <w:lang w:val="en-US"/>
        </w:rPr>
        <w:t xml:space="preserve"> </w:t>
      </w:r>
      <w:r w:rsidRPr="00E83DFA">
        <w:rPr>
          <w:sz w:val="16"/>
          <w:szCs w:val="20"/>
          <w:lang w:val="en-US"/>
        </w:rPr>
        <w:t>elton.mattos@outlook.com</w:t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rFonts w:eastAsiaTheme="minorHAnsi" w:cs="Segoe UI"/>
          <w:color w:val="auto"/>
          <w:sz w:val="16"/>
          <w:szCs w:val="20"/>
          <w:lang w:val="en-US" w:eastAsia="en-US"/>
          <w14:ligatures w14:val="standardContextual"/>
        </w:rPr>
        <w:t>▪</w:t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noProof/>
          <w:sz w:val="16"/>
          <w:szCs w:val="20"/>
          <w:lang w:bidi="pt-BR"/>
        </w:rPr>
        <w:drawing>
          <wp:inline distT="0" distB="0" distL="0" distR="0" wp14:anchorId="5723D630" wp14:editId="14DCCB9A">
            <wp:extent cx="110205" cy="107285"/>
            <wp:effectExtent l="0" t="0" r="4445" b="7620"/>
            <wp:docPr id="272392989" name="Imagem 272392989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Ícone&#10;&#10;Descrição gerada automa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8"/>
                    <a:stretch/>
                  </pic:blipFill>
                  <pic:spPr bwMode="auto">
                    <a:xfrm>
                      <a:off x="0" y="0"/>
                      <a:ext cx="163568" cy="15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sz w:val="16"/>
          <w:szCs w:val="20"/>
          <w:lang w:val="en-US"/>
        </w:rPr>
        <w:t xml:space="preserve">(11) 97270-8392 </w:t>
      </w:r>
      <w:r w:rsidRPr="00E83DFA">
        <w:rPr>
          <w:rFonts w:eastAsiaTheme="minorHAnsi" w:cs="Segoe UI"/>
          <w:color w:val="auto"/>
          <w:sz w:val="16"/>
          <w:szCs w:val="20"/>
          <w:lang w:val="en-US" w:eastAsia="en-US"/>
          <w14:ligatures w14:val="standardContextual"/>
        </w:rPr>
        <w:t>▪</w:t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noProof/>
          <w:sz w:val="16"/>
          <w:szCs w:val="20"/>
          <w:lang w:bidi="pt-BR"/>
        </w:rPr>
        <w:drawing>
          <wp:inline distT="0" distB="0" distL="0" distR="0" wp14:anchorId="757B9674" wp14:editId="2147D33C">
            <wp:extent cx="138239" cy="126777"/>
            <wp:effectExtent l="0" t="0" r="0" b="6985"/>
            <wp:docPr id="77636834" name="Imagem 7763683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Ícone&#10;&#10;Descrição gerada automaticamente"/>
                    <pic:cNvPicPr/>
                  </pic:nvPicPr>
                  <pic:blipFill rotWithShape="1">
                    <a:blip r:embed="rId15"/>
                    <a:srcRect t="3854" b="3109"/>
                    <a:stretch/>
                  </pic:blipFill>
                  <pic:spPr bwMode="auto">
                    <a:xfrm>
                      <a:off x="0" y="0"/>
                      <a:ext cx="165806" cy="152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sz w:val="16"/>
          <w:szCs w:val="20"/>
          <w:lang w:val="en-US"/>
        </w:rPr>
        <w:t>elton-mattos</w:t>
      </w:r>
    </w:p>
    <w:p w14:paraId="69E677C5" w14:textId="0D20CBF8" w:rsidR="00E83DFA" w:rsidRDefault="0064796A" w:rsidP="00F13832">
      <w:pPr>
        <w:pStyle w:val="Title"/>
        <w:spacing w:line="360" w:lineRule="auto"/>
        <w:jc w:val="center"/>
        <w:rPr>
          <w:rFonts w:eastAsiaTheme="minorHAnsi" w:cs="Segoe UI"/>
          <w:sz w:val="16"/>
          <w:szCs w:val="20"/>
          <w:lang w:eastAsia="en-US"/>
          <w14:ligatures w14:val="standardContextual"/>
        </w:rPr>
      </w:pPr>
      <w:r w:rsidRPr="0064796A">
        <w:rPr>
          <w:noProof/>
          <w:sz w:val="16"/>
          <w:szCs w:val="20"/>
          <w:lang w:bidi="pt-BR"/>
        </w:rPr>
        <w:drawing>
          <wp:inline distT="0" distB="0" distL="0" distR="0" wp14:anchorId="3E3DAB2E" wp14:editId="0E56D228">
            <wp:extent cx="97971" cy="89065"/>
            <wp:effectExtent l="0" t="0" r="0" b="6350"/>
            <wp:docPr id="9029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79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470" cy="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832">
        <w:rPr>
          <w:sz w:val="16"/>
          <w:szCs w:val="20"/>
          <w:lang w:bidi="pt-BR"/>
        </w:rPr>
        <w:t xml:space="preserve"> </w:t>
      </w:r>
      <w:r w:rsidR="00E83DFA" w:rsidRPr="00E83DFA">
        <w:rPr>
          <w:sz w:val="16"/>
          <w:szCs w:val="20"/>
          <w:lang w:bidi="pt-BR"/>
        </w:rPr>
        <w:t>eltonmattos.github.io</w:t>
      </w:r>
      <w:r w:rsidR="00E83DFA" w:rsidRPr="00E83DFA">
        <w:rPr>
          <w:sz w:val="16"/>
          <w:szCs w:val="20"/>
        </w:rPr>
        <w:t xml:space="preserve"> </w:t>
      </w:r>
      <w:r w:rsidR="00E83DFA" w:rsidRPr="00E83DFA">
        <w:rPr>
          <w:rFonts w:eastAsiaTheme="minorHAnsi" w:cs="Segoe UI"/>
          <w:sz w:val="16"/>
          <w:szCs w:val="20"/>
          <w:lang w:eastAsia="en-US"/>
          <w14:ligatures w14:val="standardContextual"/>
        </w:rPr>
        <w:t>▪</w:t>
      </w:r>
      <w:r w:rsidR="00E83DFA" w:rsidRPr="00E83DFA">
        <w:rPr>
          <w:noProof/>
          <w:sz w:val="16"/>
          <w:szCs w:val="20"/>
        </w:rPr>
        <w:drawing>
          <wp:inline distT="0" distB="0" distL="0" distR="0" wp14:anchorId="6B3689D5" wp14:editId="2652A4F8">
            <wp:extent cx="218370" cy="122830"/>
            <wp:effectExtent l="0" t="0" r="0" b="0"/>
            <wp:docPr id="574888395" name="Imagem 574888395" descr="GitHub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itHub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1" cy="13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3DFA" w:rsidRPr="00E83DFA">
        <w:rPr>
          <w:rFonts w:eastAsiaTheme="minorHAnsi" w:cs="Segoe UI"/>
          <w:sz w:val="16"/>
          <w:szCs w:val="20"/>
          <w:lang w:eastAsia="en-US"/>
          <w14:ligatures w14:val="standardContextual"/>
        </w:rPr>
        <w:t>eltonmattos</w:t>
      </w:r>
    </w:p>
    <w:p w14:paraId="3838FD0D" w14:textId="4BA979C7" w:rsidR="00E83DFA" w:rsidRPr="00E83DFA" w:rsidRDefault="00E83DFA" w:rsidP="00F13832">
      <w:pPr>
        <w:pStyle w:val="Title"/>
        <w:spacing w:line="360" w:lineRule="auto"/>
        <w:jc w:val="center"/>
        <w:rPr>
          <w:sz w:val="24"/>
          <w:szCs w:val="24"/>
        </w:rPr>
      </w:pPr>
      <w:r w:rsidRPr="00E83DFA">
        <w:rPr>
          <w:noProof/>
          <w:sz w:val="16"/>
          <w:szCs w:val="20"/>
        </w:rPr>
        <w:drawing>
          <wp:inline distT="0" distB="0" distL="0" distR="0" wp14:anchorId="06915B31" wp14:editId="11641B8E">
            <wp:extent cx="110143" cy="134620"/>
            <wp:effectExtent l="0" t="0" r="4445" b="0"/>
            <wp:docPr id="319042990" name="Imagem 319042990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42990" name="Imagem 319042990" descr="A black and white logo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6855" cy="1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3DFA">
        <w:rPr>
          <w:sz w:val="16"/>
          <w:szCs w:val="20"/>
        </w:rPr>
        <w:t>R. Rui de Morais Apocalipse - Jd. do Tiro - São Paulo - SP</w:t>
      </w:r>
    </w:p>
    <w:p w14:paraId="3F8BFA32" w14:textId="77777777" w:rsidR="003D5B66" w:rsidRDefault="003D5B66" w:rsidP="003D5B66">
      <w:pPr>
        <w:pStyle w:val="Heading1"/>
        <w:ind w:right="16"/>
        <w:rPr>
          <w:lang w:bidi="pt-BR"/>
        </w:rPr>
      </w:pPr>
      <w:r>
        <w:t>Sobre Mim</w:t>
      </w:r>
    </w:p>
    <w:p w14:paraId="1E56B753" w14:textId="72011023" w:rsidR="005366F7" w:rsidRPr="008203FE" w:rsidRDefault="005366F7" w:rsidP="00EF3241">
      <w:pPr>
        <w:spacing w:before="120" w:after="120" w:line="276" w:lineRule="auto"/>
        <w:ind w:left="397" w:right="113" w:hanging="284"/>
        <w:rPr>
          <w:rFonts w:cs="Calibri (Body)"/>
          <w:szCs w:val="20"/>
        </w:rPr>
      </w:pPr>
      <w:r w:rsidRPr="008203FE">
        <w:rPr>
          <w:rFonts w:ascii="Segoe UI Emoji" w:hAnsi="Segoe UI Emoji" w:cs="Segoe UI Emoji"/>
          <w:szCs w:val="20"/>
        </w:rPr>
        <w:t>◾</w:t>
      </w:r>
      <w:r w:rsidRPr="008203FE">
        <w:rPr>
          <w:rFonts w:cs="Calibri (Body)"/>
          <w:szCs w:val="20"/>
        </w:rPr>
        <w:t xml:space="preserve"> Atuação em projetos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envolvendo customização, desenvolvimento de extensões 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integrações,</w:t>
      </w:r>
      <w:r>
        <w:rPr>
          <w:rFonts w:cs="Calibri (Body)"/>
          <w:szCs w:val="20"/>
        </w:rPr>
        <w:t xml:space="preserve"> d</w:t>
      </w:r>
      <w:r w:rsidRPr="008203FE">
        <w:rPr>
          <w:rFonts w:cs="Calibri (Body)"/>
          <w:szCs w:val="20"/>
        </w:rPr>
        <w:t>eployment,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treinamentos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suporte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para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Dynamics</w:t>
      </w:r>
      <w:r>
        <w:rPr>
          <w:rFonts w:cs="Calibri (Body)"/>
          <w:szCs w:val="20"/>
        </w:rPr>
        <w:t xml:space="preserve"> </w:t>
      </w:r>
      <w:r w:rsidR="00871195">
        <w:rPr>
          <w:rFonts w:cs="Calibri (Body)"/>
          <w:szCs w:val="20"/>
        </w:rPr>
        <w:t>365/Datavers</w:t>
      </w:r>
      <w:r w:rsidR="00F108E3">
        <w:rPr>
          <w:rFonts w:cs="Calibri (Body)"/>
          <w:szCs w:val="20"/>
        </w:rPr>
        <w:t xml:space="preserve">e </w:t>
      </w:r>
      <w:r w:rsidR="00F108E3" w:rsidRPr="00F108E3">
        <w:rPr>
          <w:rFonts w:cs="Calibri (Body)"/>
          <w:szCs w:val="20"/>
        </w:rPr>
        <w:t>e Power Platform</w:t>
      </w:r>
      <w:r w:rsidRPr="008203FE">
        <w:rPr>
          <w:rFonts w:cs="Calibri (Body)"/>
          <w:szCs w:val="20"/>
        </w:rPr>
        <w:t>.</w:t>
      </w:r>
    </w:p>
    <w:p w14:paraId="67072FAE" w14:textId="3A9BBC44" w:rsidR="005366F7" w:rsidRPr="008203FE" w:rsidRDefault="005366F7" w:rsidP="00EF3241">
      <w:pPr>
        <w:spacing w:before="120" w:after="120" w:line="276" w:lineRule="auto"/>
        <w:ind w:left="397" w:right="113" w:hanging="284"/>
        <w:rPr>
          <w:rFonts w:cs="Calibri (Body)"/>
          <w:szCs w:val="20"/>
        </w:rPr>
      </w:pPr>
      <w:r w:rsidRPr="008203FE">
        <w:rPr>
          <w:rFonts w:ascii="Segoe UI Emoji" w:hAnsi="Segoe UI Emoji" w:cs="Segoe UI Emoji"/>
          <w:szCs w:val="20"/>
        </w:rPr>
        <w:t>◾</w:t>
      </w:r>
      <w:r w:rsidRPr="008203FE">
        <w:rPr>
          <w:rFonts w:cs="Calibri (Body)"/>
          <w:szCs w:val="20"/>
        </w:rPr>
        <w:t xml:space="preserve"> </w:t>
      </w:r>
      <w:r w:rsidR="00F108E3">
        <w:rPr>
          <w:rFonts w:cs="Calibri (Body)"/>
          <w:szCs w:val="20"/>
        </w:rPr>
        <w:t>10</w:t>
      </w:r>
      <w:r w:rsidRPr="008203FE">
        <w:rPr>
          <w:rFonts w:cs="Calibri (Body)"/>
          <w:szCs w:val="20"/>
        </w:rPr>
        <w:t> anos de experiência com desenvolvimento para Microsoft Power Platform</w:t>
      </w:r>
      <w:r w:rsidR="00871195">
        <w:rPr>
          <w:rFonts w:cs="Calibri (Body)"/>
          <w:szCs w:val="20"/>
        </w:rPr>
        <w:t xml:space="preserve"> e Dynamics (CRM 2011 a 365)</w:t>
      </w:r>
      <w:r w:rsidRPr="008203FE">
        <w:rPr>
          <w:rFonts w:cs="Calibri (Body)"/>
          <w:szCs w:val="20"/>
        </w:rPr>
        <w:t xml:space="preserve"> usando </w:t>
      </w:r>
      <w:r>
        <w:rPr>
          <w:rFonts w:cs="Calibri (Body)"/>
          <w:szCs w:val="20"/>
        </w:rPr>
        <w:t>l</w:t>
      </w:r>
      <w:r w:rsidRPr="008203FE">
        <w:rPr>
          <w:rFonts w:cs="Calibri (Body)"/>
          <w:szCs w:val="20"/>
        </w:rPr>
        <w:t>inguagens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de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programação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C#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e</w:t>
      </w:r>
      <w:r>
        <w:rPr>
          <w:rFonts w:cs="Calibri (Body)"/>
          <w:szCs w:val="20"/>
        </w:rPr>
        <w:t xml:space="preserve"> </w:t>
      </w:r>
      <w:r w:rsidRPr="008203FE">
        <w:rPr>
          <w:rFonts w:cs="Calibri (Body)"/>
          <w:szCs w:val="20"/>
        </w:rPr>
        <w:t>Javascript</w:t>
      </w:r>
    </w:p>
    <w:p w14:paraId="780A34F1" w14:textId="5DE16AC6" w:rsidR="003D5B66" w:rsidRPr="00F108E3" w:rsidRDefault="005366F7" w:rsidP="00EF3241">
      <w:pPr>
        <w:spacing w:before="120" w:after="120" w:line="276" w:lineRule="auto"/>
        <w:ind w:left="397" w:right="113" w:hanging="284"/>
        <w:rPr>
          <w:rFonts w:cs="Calibri (Body)"/>
          <w:szCs w:val="20"/>
          <w:lang w:val="en-US"/>
        </w:rPr>
      </w:pPr>
      <w:r w:rsidRPr="00F108E3">
        <w:rPr>
          <w:rFonts w:ascii="Segoe UI Emoji" w:hAnsi="Segoe UI Emoji" w:cs="Segoe UI Emoji"/>
          <w:szCs w:val="20"/>
          <w:lang w:val="en-US"/>
        </w:rPr>
        <w:t>◾</w:t>
      </w:r>
      <w:r w:rsidR="003D5B66" w:rsidRPr="00F108E3">
        <w:rPr>
          <w:rFonts w:cs="Calibri (Body)"/>
          <w:szCs w:val="20"/>
          <w:lang w:val="en-US"/>
        </w:rPr>
        <w:t xml:space="preserve"> Profissional certificado </w:t>
      </w:r>
      <w:r w:rsidR="00F108E3" w:rsidRPr="00F108E3">
        <w:rPr>
          <w:rFonts w:cs="Calibri (Body)"/>
          <w:szCs w:val="20"/>
          <w:lang w:val="en-US"/>
        </w:rPr>
        <w:t xml:space="preserve">MS Power Platform Solution Architect Expert, </w:t>
      </w:r>
      <w:r w:rsidR="003D5B66" w:rsidRPr="00F108E3">
        <w:rPr>
          <w:rFonts w:cs="Calibri (Body)"/>
          <w:szCs w:val="20"/>
          <w:lang w:val="en-US"/>
        </w:rPr>
        <w:t>MCSA: Dynamics 365 e MCSE: Business Applications</w:t>
      </w:r>
    </w:p>
    <w:p w14:paraId="28691D4E" w14:textId="7FBFB615" w:rsidR="003A7C40" w:rsidRPr="00103499" w:rsidRDefault="003D5B66" w:rsidP="00D31F3D">
      <w:pPr>
        <w:pStyle w:val="Heading1"/>
        <w:ind w:right="16"/>
      </w:pPr>
      <w:r>
        <w:t>Experiência Profissional</w:t>
      </w:r>
      <w:r w:rsidR="003A7C40" w:rsidRPr="00103499">
        <w:rPr>
          <w:lang w:bidi="pt-BR"/>
        </w:rPr>
        <w:t xml:space="preserve"> </w:t>
      </w:r>
    </w:p>
    <w:p w14:paraId="639607DC" w14:textId="4FB2943C" w:rsidR="003A7C40" w:rsidRDefault="00964360" w:rsidP="00325B6E">
      <w:pPr>
        <w:pStyle w:val="Heading2"/>
        <w:numPr>
          <w:ilvl w:val="0"/>
          <w:numId w:val="4"/>
        </w:numPr>
        <w:ind w:left="426"/>
      </w:pPr>
      <w:r>
        <w:t>Software Engineer</w:t>
      </w:r>
    </w:p>
    <w:p w14:paraId="0DB86A8D" w14:textId="282C7B59" w:rsidR="003A7C40" w:rsidRDefault="00964360" w:rsidP="00325B6E">
      <w:pPr>
        <w:pStyle w:val="Heading3"/>
        <w:tabs>
          <w:tab w:val="clear" w:pos="9360"/>
          <w:tab w:val="right" w:pos="10348"/>
        </w:tabs>
        <w:ind w:left="426" w:right="118"/>
      </w:pPr>
      <w:r>
        <w:t>NTT Data | São Paulo, SP (</w:t>
      </w:r>
      <w:r w:rsidRPr="002A0170">
        <w:t>Remoto</w:t>
      </w:r>
      <w:r>
        <w:t>)</w:t>
      </w:r>
      <w:r w:rsidR="003A7C40">
        <w:rPr>
          <w:lang w:bidi="pt-BR"/>
        </w:rPr>
        <w:tab/>
      </w:r>
      <w:r>
        <w:rPr>
          <w:lang w:bidi="pt-BR"/>
        </w:rPr>
        <w:t xml:space="preserve">Jun/2022 </w:t>
      </w:r>
      <w:r w:rsidR="00F108E3">
        <w:rPr>
          <w:lang w:bidi="pt-BR"/>
        </w:rPr>
        <w:t>–</w:t>
      </w:r>
      <w:r>
        <w:rPr>
          <w:lang w:bidi="pt-BR"/>
        </w:rPr>
        <w:t xml:space="preserve"> </w:t>
      </w:r>
      <w:r w:rsidR="00F108E3">
        <w:rPr>
          <w:lang w:bidi="pt-BR"/>
        </w:rPr>
        <w:t>Jul/2024</w:t>
      </w:r>
    </w:p>
    <w:p w14:paraId="7F2A74DC" w14:textId="68F177F9" w:rsidR="003A7C40" w:rsidRPr="003D5B66" w:rsidRDefault="00857A00" w:rsidP="00325B6E">
      <w:pPr>
        <w:pStyle w:val="ListParagraph"/>
        <w:ind w:left="426" w:right="2386"/>
      </w:pPr>
      <w:r>
        <w:t xml:space="preserve">Desenvolvimento e manutenção de extensões (Plugins, Custom Workflows, Scripts, Power Automate, Integrações) utilizando linguagens de programação C# e Javascript, customização de ambiente Dynamics </w:t>
      </w:r>
      <w:r w:rsidRPr="003D5B66">
        <w:t>365</w:t>
      </w:r>
      <w:r w:rsidR="003D5B66">
        <w:t>,</w:t>
      </w:r>
      <w:r w:rsidR="003D5B66" w:rsidRPr="003D5B66">
        <w:t xml:space="preserve"> Treinamento de turmas</w:t>
      </w:r>
      <w:r w:rsidR="003D5B66">
        <w:t xml:space="preserve"> </w:t>
      </w:r>
      <w:r w:rsidR="003D5B66" w:rsidRPr="003D5B66">
        <w:t xml:space="preserve">para </w:t>
      </w:r>
      <w:r w:rsidR="00E84EB5">
        <w:t>d</w:t>
      </w:r>
      <w:r w:rsidR="003D5B66" w:rsidRPr="003D5B66">
        <w:t xml:space="preserve">esenvolvimento </w:t>
      </w:r>
      <w:r w:rsidR="00E84EB5">
        <w:t>de</w:t>
      </w:r>
      <w:r w:rsidR="003D5B66" w:rsidRPr="003D5B66">
        <w:t xml:space="preserve"> Extensões para o Dynamics</w:t>
      </w:r>
      <w:r w:rsidR="00E84EB5">
        <w:t xml:space="preserve"> 365/Dataverse</w:t>
      </w:r>
      <w:r w:rsidR="003D5B66" w:rsidRPr="003D5B66">
        <w:t>.</w:t>
      </w:r>
    </w:p>
    <w:p w14:paraId="1AD208CC" w14:textId="1D6FD261" w:rsidR="003A7C40" w:rsidRPr="001C260C" w:rsidRDefault="001C260C" w:rsidP="00325B6E">
      <w:pPr>
        <w:pStyle w:val="Heading2"/>
        <w:numPr>
          <w:ilvl w:val="0"/>
          <w:numId w:val="4"/>
        </w:numPr>
        <w:ind w:left="426"/>
        <w:rPr>
          <w:rFonts w:ascii="Segoe UI" w:eastAsiaTheme="minorEastAsia" w:hAnsi="Segoe UI" w:cstheme="minorBidi"/>
          <w:szCs w:val="22"/>
          <w:lang w:bidi="pt-BR"/>
        </w:rPr>
      </w:pPr>
      <w:r w:rsidRPr="001C260C">
        <w:rPr>
          <w:rStyle w:val="notion-enable-hover"/>
        </w:rPr>
        <w:t xml:space="preserve">Analista Desenvolvedor Dynamics </w:t>
      </w:r>
      <w:r w:rsidR="008349E1">
        <w:rPr>
          <w:rStyle w:val="notion-enable-hover"/>
        </w:rPr>
        <w:t>365/Power Platform</w:t>
      </w:r>
    </w:p>
    <w:p w14:paraId="06A82ABE" w14:textId="3F3E96C4" w:rsidR="003A7C40" w:rsidRPr="003A7C40" w:rsidRDefault="004D5547" w:rsidP="00325B6E">
      <w:pPr>
        <w:pStyle w:val="Heading3"/>
        <w:tabs>
          <w:tab w:val="clear" w:pos="9360"/>
          <w:tab w:val="right" w:pos="10348"/>
        </w:tabs>
        <w:ind w:left="426" w:right="118"/>
        <w:rPr>
          <w:lang w:bidi="pt-BR"/>
        </w:rPr>
      </w:pPr>
      <w:r>
        <w:t>Smart Consulting</w:t>
      </w:r>
      <w:r w:rsidR="009D6720">
        <w:rPr>
          <w:lang w:bidi="pt-BR"/>
        </w:rPr>
        <w:t xml:space="preserve"> </w:t>
      </w:r>
      <w:r w:rsidR="009D6720">
        <w:t>| São Paulo, SP (</w:t>
      </w:r>
      <w:r w:rsidR="009D6720" w:rsidRPr="002A0170">
        <w:t>Remoto</w:t>
      </w:r>
      <w:r w:rsidR="009D6720">
        <w:t>)</w:t>
      </w:r>
      <w:r w:rsidR="003A7C40" w:rsidRPr="003A7C40">
        <w:rPr>
          <w:lang w:bidi="pt-BR"/>
        </w:rPr>
        <w:tab/>
      </w:r>
      <w:r>
        <w:t>Mai/2021 - Jun/2022</w:t>
      </w:r>
    </w:p>
    <w:p w14:paraId="08E65F34" w14:textId="368F3F6E" w:rsidR="009D6720" w:rsidRPr="001C260C" w:rsidRDefault="009D6720" w:rsidP="00325B6E">
      <w:pPr>
        <w:pStyle w:val="Heading2"/>
        <w:numPr>
          <w:ilvl w:val="0"/>
          <w:numId w:val="4"/>
        </w:numPr>
        <w:ind w:left="426"/>
        <w:rPr>
          <w:rFonts w:ascii="Segoe UI" w:eastAsiaTheme="minorEastAsia" w:hAnsi="Segoe UI" w:cstheme="minorBidi"/>
          <w:szCs w:val="22"/>
          <w:lang w:bidi="pt-BR"/>
        </w:rPr>
      </w:pPr>
      <w:r w:rsidRPr="001C260C">
        <w:rPr>
          <w:rStyle w:val="notion-enable-hover"/>
        </w:rPr>
        <w:t xml:space="preserve">Desenvolvedor Dynamics </w:t>
      </w:r>
      <w:r w:rsidR="008349E1">
        <w:rPr>
          <w:rStyle w:val="notion-enable-hover"/>
        </w:rPr>
        <w:t>365/Power Platform</w:t>
      </w:r>
    </w:p>
    <w:p w14:paraId="08DF02DE" w14:textId="2ED45554" w:rsidR="009D6720" w:rsidRPr="003A7C40" w:rsidRDefault="009D6720" w:rsidP="00325B6E">
      <w:pPr>
        <w:pStyle w:val="Heading3"/>
        <w:tabs>
          <w:tab w:val="clear" w:pos="9360"/>
          <w:tab w:val="right" w:pos="10348"/>
        </w:tabs>
        <w:ind w:left="426" w:right="118"/>
        <w:rPr>
          <w:lang w:bidi="pt-BR"/>
        </w:rPr>
      </w:pPr>
      <w:r>
        <w:t>Best.Projects | São Paulo, SP (</w:t>
      </w:r>
      <w:r w:rsidRPr="002A0170">
        <w:t>Remoto</w:t>
      </w:r>
      <w:r>
        <w:t>)</w:t>
      </w:r>
      <w:r w:rsidRPr="003A7C40">
        <w:rPr>
          <w:lang w:bidi="pt-BR"/>
        </w:rPr>
        <w:tab/>
      </w:r>
      <w:r>
        <w:t xml:space="preserve">Jul/2020 </w:t>
      </w:r>
      <w:r w:rsidR="00913C1F">
        <w:t>-</w:t>
      </w:r>
      <w:r>
        <w:t xml:space="preserve"> Mai/2021</w:t>
      </w:r>
    </w:p>
    <w:p w14:paraId="69914B7D" w14:textId="46257DD3" w:rsidR="009D6720" w:rsidRPr="003A7C40" w:rsidRDefault="009D6720" w:rsidP="00152735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</w:pPr>
      <w:r w:rsidRPr="001C260C">
        <w:rPr>
          <w:rStyle w:val="notion-enable-hover"/>
        </w:rPr>
        <w:t xml:space="preserve">Analista Desenvolvedor Dynamics </w:t>
      </w:r>
      <w:r w:rsidR="008349E1">
        <w:rPr>
          <w:rStyle w:val="notion-enable-hover"/>
        </w:rPr>
        <w:t>365/Power Platform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Smart Consulting | São Paulo, SP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Mar/2017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> Abr/2020</w:t>
      </w:r>
    </w:p>
    <w:p w14:paraId="4744F1B1" w14:textId="44689D4E" w:rsidR="009D6720" w:rsidRPr="006D0CC5" w:rsidRDefault="009D6720" w:rsidP="00553777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1C260C">
        <w:rPr>
          <w:rStyle w:val="notion-enable-hover"/>
        </w:rPr>
        <w:t xml:space="preserve">Analista Desenvolvedor Dynamics </w:t>
      </w:r>
      <w:r w:rsidR="008349E1">
        <w:rPr>
          <w:rStyle w:val="notion-enable-hover"/>
        </w:rPr>
        <w:t>365/Power Platform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I4D IT Solutions | São Paulo, SP (Híbrido)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Ago/2015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Dez/2016</w:t>
      </w:r>
    </w:p>
    <w:p w14:paraId="7C7C6A13" w14:textId="5E6B38EB" w:rsidR="003A7C40" w:rsidRDefault="009D6720" w:rsidP="00DA06A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</w:pPr>
      <w:r w:rsidRPr="001C260C">
        <w:rPr>
          <w:rStyle w:val="notion-enable-hover"/>
        </w:rPr>
        <w:t>Desenvolvedor </w:t>
      </w:r>
      <w:r>
        <w:rPr>
          <w:rStyle w:val="notion-enable-hover"/>
        </w:rPr>
        <w:t>W</w:t>
      </w:r>
      <w:r w:rsidR="008349E1">
        <w:rPr>
          <w:rStyle w:val="notion-enable-hover"/>
        </w:rPr>
        <w:t>eb</w:t>
      </w:r>
      <w:r>
        <w:rPr>
          <w:rStyle w:val="notion-enable-hover"/>
        </w:rPr>
        <w:t xml:space="preserve"> (ASP/XHTML/Javascript)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Paicon Technologies | São Paulo, S</w:t>
      </w:r>
      <w:r w:rsidR="00280458" w:rsidRPr="006D0CC5">
        <w:rPr>
          <w:rFonts w:ascii="Segoe UI" w:eastAsiaTheme="minorEastAsia" w:hAnsi="Segoe UI" w:cstheme="minorBidi"/>
          <w:szCs w:val="22"/>
        </w:rPr>
        <w:t>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Fev/2015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Jul/2015</w:t>
      </w:r>
    </w:p>
    <w:p w14:paraId="1A909056" w14:textId="458BC3E0" w:rsidR="009D6720" w:rsidRPr="006D0CC5" w:rsidRDefault="009D6720" w:rsidP="008C3C9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1C260C">
        <w:rPr>
          <w:rStyle w:val="notion-enable-hover"/>
        </w:rPr>
        <w:t xml:space="preserve">Desenvolvedor Dynamics </w:t>
      </w:r>
      <w:r w:rsidRPr="006D0CC5">
        <w:rPr>
          <w:rStyle w:val="notion-enable-hover"/>
        </w:rPr>
        <w:t>CRM</w:t>
      </w:r>
      <w:r w:rsidR="006D0CC5" w:rsidRP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Smart Consulting | São Paulo, SP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Mar/2013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Dez/2014</w:t>
      </w:r>
    </w:p>
    <w:p w14:paraId="3F31B26D" w14:textId="23A2416D" w:rsidR="009D6720" w:rsidRPr="006D0CC5" w:rsidRDefault="009D6720" w:rsidP="007B11F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1C260C">
        <w:rPr>
          <w:rStyle w:val="notion-enable-hover"/>
        </w:rPr>
        <w:t>Analista </w:t>
      </w:r>
      <w:r>
        <w:rPr>
          <w:rStyle w:val="notion-enable-hover"/>
        </w:rPr>
        <w:t>de Banco de Dados / DBM (MS SQL Server)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Logystem Logística e Sistemas | São Paulo, SP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Out/2010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 xml:space="preserve"> Dez/2012</w:t>
      </w:r>
    </w:p>
    <w:p w14:paraId="0D7F10CC" w14:textId="77777777" w:rsidR="009D6720" w:rsidRDefault="009D6720" w:rsidP="009D6720">
      <w:pPr>
        <w:pStyle w:val="Heading1"/>
        <w:ind w:right="16"/>
      </w:pPr>
      <w:r>
        <w:t>Formação Acadêmica</w:t>
      </w:r>
    </w:p>
    <w:p w14:paraId="215A6142" w14:textId="1D51C5E9" w:rsidR="00D66C71" w:rsidRPr="009D24D8" w:rsidRDefault="00D66C71" w:rsidP="00D66C71">
      <w:pPr>
        <w:pStyle w:val="Heading2"/>
        <w:rPr>
          <w:rFonts w:eastAsiaTheme="minorEastAsia"/>
        </w:rPr>
      </w:pPr>
      <w:r w:rsidRPr="00D66C71">
        <w:t>Pós-graduação Lato Sensu - Especialização, Arquitetura de Sistemas .NET com Azure</w:t>
      </w:r>
    </w:p>
    <w:p w14:paraId="1541D876" w14:textId="05CE4BF0" w:rsidR="00D66C71" w:rsidRDefault="00D66C71" w:rsidP="00D66C71">
      <w:pPr>
        <w:pStyle w:val="Heading3"/>
        <w:tabs>
          <w:tab w:val="clear" w:pos="9360"/>
          <w:tab w:val="right" w:pos="10348"/>
        </w:tabs>
        <w:ind w:right="118"/>
      </w:pPr>
      <w:r>
        <w:t>FIAP</w:t>
      </w:r>
      <w:r w:rsidRPr="003A7C40">
        <w:rPr>
          <w:lang w:bidi="pt-BR"/>
        </w:rPr>
        <w:tab/>
      </w:r>
      <w:r>
        <w:rPr>
          <w:lang w:bidi="pt-BR"/>
        </w:rPr>
        <w:t xml:space="preserve">Mar/2024 - </w:t>
      </w:r>
      <w:r w:rsidR="00E83DFA">
        <w:t>Mar</w:t>
      </w:r>
      <w:r>
        <w:t>/2025</w:t>
      </w:r>
    </w:p>
    <w:p w14:paraId="5EB41DD3" w14:textId="1FE2AB3D" w:rsidR="009D6720" w:rsidRPr="009D24D8" w:rsidRDefault="009D6720" w:rsidP="009D6720">
      <w:pPr>
        <w:pStyle w:val="Heading2"/>
        <w:rPr>
          <w:rFonts w:eastAsiaTheme="minorEastAsia"/>
        </w:rPr>
      </w:pPr>
      <w:r>
        <w:t>Bacharelado em Ciência da Computação</w:t>
      </w:r>
    </w:p>
    <w:p w14:paraId="3EE91EF0" w14:textId="5643EE02" w:rsidR="009D6720" w:rsidRDefault="009D6720" w:rsidP="009D6720">
      <w:pPr>
        <w:pStyle w:val="Heading3"/>
        <w:tabs>
          <w:tab w:val="clear" w:pos="9360"/>
          <w:tab w:val="right" w:pos="10348"/>
        </w:tabs>
        <w:ind w:right="118"/>
      </w:pPr>
      <w:r>
        <w:t>UNIP – Universidade Paulista</w:t>
      </w:r>
      <w:r w:rsidRPr="003A7C40">
        <w:rPr>
          <w:lang w:bidi="pt-BR"/>
        </w:rPr>
        <w:tab/>
      </w:r>
      <w:r>
        <w:rPr>
          <w:lang w:bidi="pt-BR"/>
        </w:rPr>
        <w:t xml:space="preserve">Jul/2009 - </w:t>
      </w:r>
      <w:r>
        <w:t>Jun/2013</w:t>
      </w:r>
    </w:p>
    <w:p w14:paraId="1DFB4DD6" w14:textId="42AE42E5" w:rsidR="00E83DFA" w:rsidRDefault="00E83DFA">
      <w:pPr>
        <w:spacing w:after="0" w:line="240" w:lineRule="auto"/>
        <w:ind w:right="0"/>
        <w:rPr>
          <w:caps/>
          <w:color w:val="auto"/>
          <w:spacing w:val="30"/>
          <w:sz w:val="20"/>
        </w:rPr>
      </w:pPr>
      <w:r>
        <w:rPr>
          <w:caps/>
          <w:color w:val="auto"/>
          <w:spacing w:val="30"/>
          <w:sz w:val="20"/>
        </w:rPr>
        <w:br w:type="page"/>
      </w:r>
    </w:p>
    <w:p w14:paraId="0AC27951" w14:textId="501E07A6" w:rsidR="004208A5" w:rsidRPr="004208A5" w:rsidRDefault="00E83DFA" w:rsidP="004208A5">
      <w:pPr>
        <w:pStyle w:val="Heading1"/>
        <w:ind w:right="16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noProof/>
          <w:szCs w:val="26"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38940525" wp14:editId="6275C7AE">
            <wp:simplePos x="0" y="0"/>
            <wp:positionH relativeFrom="margin">
              <wp:align>left</wp:align>
            </wp:positionH>
            <wp:positionV relativeFrom="paragraph">
              <wp:posOffset>276225</wp:posOffset>
            </wp:positionV>
            <wp:extent cx="415290" cy="447675"/>
            <wp:effectExtent l="0" t="0" r="3810" b="9525"/>
            <wp:wrapSquare wrapText="bothSides"/>
            <wp:docPr id="1981825807" name="Picture 1981825807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B66" w:rsidRPr="004208A5">
        <w:rPr>
          <w:lang w:val="en-US"/>
        </w:rPr>
        <w:t>Certificações</w:t>
      </w:r>
    </w:p>
    <w:p w14:paraId="37B01A2A" w14:textId="1E196AAC" w:rsidR="004208A5" w:rsidRPr="004208A5" w:rsidRDefault="0055515E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Functional Consultant Associate</w:t>
      </w:r>
      <w:r w:rsidR="004208A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6D0CC5">
        <w:rPr>
          <w:lang w:val="en-US"/>
        </w:rPr>
        <w:t>Dez</w:t>
      </w:r>
      <w:r w:rsidR="004208A5" w:rsidRPr="004208A5">
        <w:rPr>
          <w:lang w:val="en-US"/>
        </w:rPr>
        <w:t>/2023</w:t>
      </w:r>
    </w:p>
    <w:p w14:paraId="10804594" w14:textId="0F2BE48D" w:rsidR="006D0CC5" w:rsidRDefault="004208A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="0055515E" w:rsidRPr="0055515E">
        <w:rPr>
          <w:lang w:val="en-US"/>
        </w:rPr>
        <w:t>PL-200: Microsoft Power Platform Functional Consultant</w:t>
      </w:r>
    </w:p>
    <w:p w14:paraId="6B8AEBFA" w14:textId="18B98077" w:rsidR="0055515E" w:rsidRPr="0055515E" w:rsidRDefault="00E83DFA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7696" behindDoc="0" locked="0" layoutInCell="1" allowOverlap="1" wp14:anchorId="3AB655E1" wp14:editId="58738302">
            <wp:simplePos x="0" y="0"/>
            <wp:positionH relativeFrom="margin">
              <wp:align>left</wp:align>
            </wp:positionH>
            <wp:positionV relativeFrom="paragraph">
              <wp:posOffset>235585</wp:posOffset>
            </wp:positionV>
            <wp:extent cx="414655" cy="447675"/>
            <wp:effectExtent l="0" t="0" r="4445" b="9525"/>
            <wp:wrapSquare wrapText="bothSides"/>
            <wp:docPr id="606343199" name="Picture 606343199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33" cy="450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F010E" w14:textId="0B92C5C3" w:rsidR="006D0CC5" w:rsidRPr="004208A5" w:rsidRDefault="0055515E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szCs w:val="26"/>
          <w:lang w:val="en-US"/>
        </w:rPr>
        <w:t>Microsoft Certified: Dynamics 365 Customer Service Functional Consultant Associate</w:t>
      </w:r>
      <w:r w:rsidR="006D0CC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6D0CC5">
        <w:rPr>
          <w:lang w:val="en-US"/>
        </w:rPr>
        <w:t>Dez</w:t>
      </w:r>
      <w:r w:rsidR="006D0CC5" w:rsidRPr="004208A5">
        <w:rPr>
          <w:lang w:val="en-US"/>
        </w:rPr>
        <w:t>/2023</w:t>
      </w:r>
    </w:p>
    <w:p w14:paraId="7D1CC69E" w14:textId="0EA8F90C" w:rsidR="006D0CC5" w:rsidRDefault="006D0CC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="0055515E" w:rsidRPr="0055515E">
        <w:rPr>
          <w:lang w:val="en-US"/>
        </w:rPr>
        <w:t>MB-230: Microsoft Dynamics 365 Customer Service Functional Consultant</w:t>
      </w:r>
    </w:p>
    <w:p w14:paraId="2F302690" w14:textId="77777777" w:rsidR="0055515E" w:rsidRPr="0055515E" w:rsidRDefault="0055515E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</w:p>
    <w:p w14:paraId="48C0EF07" w14:textId="77777777" w:rsidR="006D0CC5" w:rsidRPr="004208A5" w:rsidRDefault="006D0CC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7C6D33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5648" behindDoc="1" locked="0" layoutInCell="1" allowOverlap="1" wp14:anchorId="5DAB53C2" wp14:editId="72202447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419100" cy="419100"/>
            <wp:effectExtent l="0" t="0" r="0" b="0"/>
            <wp:wrapTight wrapText="bothSides">
              <wp:wrapPolygon edited="0">
                <wp:start x="6873" y="0"/>
                <wp:lineTo x="0" y="2945"/>
                <wp:lineTo x="0" y="11782"/>
                <wp:lineTo x="1964" y="15709"/>
                <wp:lineTo x="6873" y="20618"/>
                <wp:lineTo x="7855" y="20618"/>
                <wp:lineTo x="12764" y="20618"/>
                <wp:lineTo x="13745" y="20618"/>
                <wp:lineTo x="18655" y="15709"/>
                <wp:lineTo x="20618" y="11782"/>
                <wp:lineTo x="20618" y="2945"/>
                <wp:lineTo x="12764" y="0"/>
                <wp:lineTo x="6873" y="0"/>
              </wp:wrapPolygon>
            </wp:wrapTight>
            <wp:docPr id="914366045" name="Graphic 914366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Microsoft Certified: </w:t>
      </w:r>
      <w:r w:rsidRPr="007C6D33">
        <w:rPr>
          <w:rFonts w:ascii="Segoe UI Semibold" w:eastAsiaTheme="majorEastAsia" w:hAnsi="Segoe UI Semibold" w:cstheme="majorBidi"/>
          <w:szCs w:val="26"/>
          <w:lang w:val="en-US"/>
        </w:rPr>
        <w:t>Power Platform Solution Architect Expert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Nov</w:t>
      </w:r>
      <w:r w:rsidRPr="004208A5">
        <w:rPr>
          <w:lang w:val="en-US"/>
        </w:rPr>
        <w:t>/2023</w:t>
      </w:r>
    </w:p>
    <w:p w14:paraId="2C9EA84D" w14:textId="77777777" w:rsidR="006D0CC5" w:rsidRPr="004208A5" w:rsidRDefault="006D0CC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</w:t>
      </w:r>
      <w:r>
        <w:rPr>
          <w:lang w:val="en-US"/>
        </w:rPr>
        <w:t>6</w:t>
      </w:r>
      <w:r w:rsidRPr="004208A5">
        <w:rPr>
          <w:lang w:val="en-US"/>
        </w:rPr>
        <w:t xml:space="preserve">00: </w:t>
      </w:r>
      <w:r w:rsidRPr="007C6D33">
        <w:rPr>
          <w:lang w:val="en-US"/>
        </w:rPr>
        <w:t>Microsoft Power Platform Solution Architect</w:t>
      </w:r>
    </w:p>
    <w:p w14:paraId="632701B4" w14:textId="521F4F9B" w:rsidR="007857C4" w:rsidRPr="006D0CC5" w:rsidRDefault="007C6D33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noProof/>
        </w:rPr>
        <w:drawing>
          <wp:anchor distT="0" distB="0" distL="114300" distR="114300" simplePos="0" relativeHeight="251670528" behindDoc="0" locked="0" layoutInCell="1" allowOverlap="1" wp14:anchorId="44E1D72F" wp14:editId="66A4F0BD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400050" cy="430530"/>
            <wp:effectExtent l="0" t="0" r="0" b="7620"/>
            <wp:wrapSquare wrapText="bothSides"/>
            <wp:docPr id="2" name="Picture 2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75" cy="43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95072" w14:textId="5F9AD662" w:rsidR="007857C4" w:rsidRPr="004208A5" w:rsidRDefault="007857C4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Developer Associate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Set</w:t>
      </w:r>
      <w:r w:rsidRPr="004208A5">
        <w:rPr>
          <w:lang w:val="en-US"/>
        </w:rPr>
        <w:t>/2023</w:t>
      </w:r>
    </w:p>
    <w:p w14:paraId="4B10217F" w14:textId="77777777" w:rsidR="007857C4" w:rsidRPr="004208A5" w:rsidRDefault="007857C4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PL-400: Microsoft Power Platform Developer</w:t>
      </w:r>
    </w:p>
    <w:p w14:paraId="716A27E1" w14:textId="4EFD36AA" w:rsidR="004208A5" w:rsidRPr="004208A5" w:rsidRDefault="004208A5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  <w:r w:rsidRPr="00FA794F">
        <w:rPr>
          <w:rFonts w:ascii="Segoe UI Semibold" w:eastAsiaTheme="majorEastAsia" w:hAnsi="Segoe UI Semibold" w:cstheme="majorBidi"/>
          <w:noProof/>
          <w:szCs w:val="26"/>
        </w:rPr>
        <w:drawing>
          <wp:anchor distT="0" distB="0" distL="114300" distR="114300" simplePos="0" relativeHeight="251667456" behindDoc="0" locked="0" layoutInCell="1" allowOverlap="1" wp14:anchorId="09BE431B" wp14:editId="070EA8EF">
            <wp:simplePos x="0" y="0"/>
            <wp:positionH relativeFrom="margin">
              <wp:align>left</wp:align>
            </wp:positionH>
            <wp:positionV relativeFrom="paragraph">
              <wp:posOffset>191770</wp:posOffset>
            </wp:positionV>
            <wp:extent cx="409575" cy="409575"/>
            <wp:effectExtent l="0" t="0" r="9525" b="9525"/>
            <wp:wrapSquare wrapText="bothSides"/>
            <wp:docPr id="99307844" name="Imagem 99307844" descr="Placa azul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Placa azul com letras branca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990B6" w14:textId="3FF7A1D2" w:rsidR="004208A5" w:rsidRPr="004208A5" w:rsidRDefault="004208A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Fundamentals</w:t>
      </w:r>
      <w:r w:rsidRPr="004208A5">
        <w:rPr>
          <w:lang w:val="en-US"/>
        </w:rPr>
        <w:tab/>
        <w:t xml:space="preserve"> Mar/2023</w:t>
      </w:r>
    </w:p>
    <w:p w14:paraId="75F9A81A" w14:textId="2327C6E3" w:rsidR="003D5B66" w:rsidRDefault="004208A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PL-900: Power Platform Fundamental</w:t>
      </w:r>
      <w:r>
        <w:rPr>
          <w:lang w:val="en-US"/>
        </w:rPr>
        <w:t>s</w:t>
      </w:r>
    </w:p>
    <w:p w14:paraId="213F40BA" w14:textId="77777777" w:rsidR="006D0CC5" w:rsidRPr="006D0CC5" w:rsidRDefault="006D0CC5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</w:p>
    <w:p w14:paraId="54005A3C" w14:textId="7B86D447" w:rsidR="003D5B66" w:rsidRPr="004208A5" w:rsidRDefault="006D0CC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Microsoft® Certified Solutions </w:t>
      </w:r>
      <w:r>
        <w:rPr>
          <w:rFonts w:ascii="Segoe UI Semibold" w:eastAsiaTheme="majorEastAsia" w:hAnsi="Segoe UI Semibold" w:cstheme="majorBidi"/>
          <w:szCs w:val="26"/>
          <w:lang w:val="en-US"/>
        </w:rPr>
        <w:t>Expert</w:t>
      </w:r>
      <w:r w:rsidRPr="004208A5">
        <w:rPr>
          <w:rFonts w:ascii="Segoe UI Semibold" w:eastAsiaTheme="majorEastAsia" w:hAnsi="Segoe UI Semibold" w:cstheme="majorBidi"/>
          <w:szCs w:val="26"/>
          <w:lang w:val="en-US"/>
        </w:rPr>
        <w:t>:</w:t>
      </w:r>
      <w:r w:rsidR="003D5B66"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 Business Application</w:t>
      </w:r>
      <w:r w:rsidR="001A5759">
        <w:rPr>
          <w:rFonts w:ascii="Segoe UI Semibold" w:eastAsiaTheme="majorEastAsia" w:hAnsi="Segoe UI Semibold" w:cstheme="majorBidi"/>
          <w:szCs w:val="26"/>
          <w:lang w:val="en-US"/>
        </w:rPr>
        <w:t>s</w:t>
      </w:r>
      <w:r w:rsidR="00FA794F" w:rsidRPr="004208A5">
        <w:rPr>
          <w:lang w:val="en-US"/>
        </w:rPr>
        <w:tab/>
        <w:t xml:space="preserve"> Jun/2019</w:t>
      </w:r>
    </w:p>
    <w:p w14:paraId="4B4C7A31" w14:textId="30F17752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Microsoft® Certified Solutions Associate: Dynamics 365</w:t>
      </w:r>
      <w:r w:rsidR="006D0CC5">
        <w:rPr>
          <w:rFonts w:ascii="Segoe UI Semibold" w:eastAsiaTheme="majorEastAsia" w:hAnsi="Segoe UI Semibold" w:cstheme="majorBidi"/>
          <w:szCs w:val="26"/>
          <w:lang w:val="en-US"/>
        </w:rPr>
        <w:t xml:space="preserve"> </w:t>
      </w:r>
      <w:r w:rsidRPr="004208A5">
        <w:rPr>
          <w:lang w:val="en-US"/>
        </w:rPr>
        <w:tab/>
        <w:t xml:space="preserve"> Mai/2018</w:t>
      </w:r>
    </w:p>
    <w:p w14:paraId="25CE0A95" w14:textId="39CB5B2C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Specialist: Microsoft Dynamics CRM 2016 Customization and Configuration</w:t>
      </w:r>
      <w:r w:rsidR="00FA794F" w:rsidRPr="004208A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FA794F" w:rsidRPr="004208A5">
        <w:rPr>
          <w:lang w:val="en-US"/>
        </w:rPr>
        <w:t xml:space="preserve"> Mai/2017</w:t>
      </w:r>
    </w:p>
    <w:p w14:paraId="6C78C075" w14:textId="38254FBC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Dynamics Customization and Configuration in CRM 2013</w:t>
      </w:r>
      <w:r w:rsidR="00FA794F" w:rsidRPr="004208A5">
        <w:rPr>
          <w:lang w:val="en-US"/>
        </w:rPr>
        <w:tab/>
        <w:t xml:space="preserve"> Set/2014</w:t>
      </w:r>
    </w:p>
    <w:p w14:paraId="4A6F5959" w14:textId="77777777" w:rsidR="003D5B66" w:rsidRDefault="003D5B66" w:rsidP="003D5B66">
      <w:pPr>
        <w:pStyle w:val="Heading1"/>
        <w:ind w:right="16"/>
      </w:pPr>
      <w:r>
        <w:t>Conhecimentos Técnicos</w:t>
      </w:r>
    </w:p>
    <w:p w14:paraId="3EF60B2E" w14:textId="627E381D" w:rsidR="002F33D0" w:rsidRPr="00280458" w:rsidRDefault="002F33D0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280458">
        <w:t>Power Platform</w:t>
      </w:r>
    </w:p>
    <w:p w14:paraId="57273405" w14:textId="5B852D59" w:rsidR="002F33D0" w:rsidRPr="00280458" w:rsidRDefault="003D5B66" w:rsidP="006D0CC5">
      <w:pPr>
        <w:pStyle w:val="ListParagraph"/>
        <w:numPr>
          <w:ilvl w:val="1"/>
          <w:numId w:val="7"/>
        </w:numPr>
        <w:ind w:left="709" w:right="401"/>
      </w:pPr>
      <w:r w:rsidRPr="00280458">
        <w:t>Customização</w:t>
      </w:r>
      <w:r w:rsidR="002F33D0" w:rsidRPr="00280458">
        <w:t xml:space="preserve"> do Dataverse/Dynamics 365</w:t>
      </w:r>
      <w:r w:rsidR="006D0CC5">
        <w:t xml:space="preserve">, </w:t>
      </w:r>
      <w:r w:rsidR="002F33D0" w:rsidRPr="00280458">
        <w:t>Desenvolvimento de Extensões</w:t>
      </w:r>
      <w:r w:rsidRPr="00280458">
        <w:t xml:space="preserve"> </w:t>
      </w:r>
      <w:r w:rsidR="002F33D0" w:rsidRPr="00280458">
        <w:t>para</w:t>
      </w:r>
      <w:r w:rsidRPr="00280458">
        <w:t xml:space="preserve"> Dataverse</w:t>
      </w:r>
      <w:r w:rsidR="006D0CC5">
        <w:t xml:space="preserve">, </w:t>
      </w:r>
      <w:r w:rsidR="002F33D0" w:rsidRPr="00280458">
        <w:t>Plugins, Custom Workflows, Actions/Custom API, Integrações via CRM SDK/CRM WEB API</w:t>
      </w:r>
      <w:r w:rsidR="006D0CC5">
        <w:t xml:space="preserve">, </w:t>
      </w:r>
      <w:r w:rsidR="002F33D0" w:rsidRPr="00280458">
        <w:t>Javascript para Formulários Model-Driven</w:t>
      </w:r>
    </w:p>
    <w:p w14:paraId="68B0EFE2" w14:textId="14ECEA26" w:rsidR="002F33D0" w:rsidRPr="00280458" w:rsidRDefault="002F33D0" w:rsidP="00653150">
      <w:pPr>
        <w:pStyle w:val="ListParagraph"/>
        <w:numPr>
          <w:ilvl w:val="1"/>
          <w:numId w:val="7"/>
        </w:numPr>
        <w:ind w:left="709"/>
      </w:pPr>
      <w:r w:rsidRPr="00280458">
        <w:t>Power Automate</w:t>
      </w:r>
    </w:p>
    <w:p w14:paraId="62F2C500" w14:textId="5FDF7571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Linguagem de Programação C#</w:t>
      </w:r>
    </w:p>
    <w:p w14:paraId="167C812C" w14:textId="5D3DEA7D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Desenvolvimento de Websites utilizando XHTML, CSS, ASP, Javascript, J</w:t>
      </w:r>
      <w:r w:rsidR="004340DB">
        <w:t>Q</w:t>
      </w:r>
      <w:r w:rsidRPr="009D6720">
        <w:t>uery, Bootstrap</w:t>
      </w:r>
    </w:p>
    <w:p w14:paraId="4174253D" w14:textId="6C30F9BD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Banco de Dados MS SQL Server</w:t>
      </w:r>
    </w:p>
    <w:p w14:paraId="1FC56E1A" w14:textId="77777777" w:rsidR="003D5B66" w:rsidRPr="009D6720" w:rsidRDefault="003D5B66" w:rsidP="0065315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 w:rsidRPr="009D6720">
        <w:t>Programas de Design Gráfico Photoshop, Corel Draw</w:t>
      </w:r>
    </w:p>
    <w:p w14:paraId="7643F227" w14:textId="1054BDA0" w:rsidR="009D6720" w:rsidRDefault="009D6720" w:rsidP="009D6720">
      <w:pPr>
        <w:pStyle w:val="Heading1"/>
        <w:ind w:right="16"/>
      </w:pPr>
      <w:r>
        <w:t>Outras Atividades</w:t>
      </w:r>
    </w:p>
    <w:p w14:paraId="3179670B" w14:textId="3ABE8A0D" w:rsidR="009D6720" w:rsidRPr="00450C6A" w:rsidRDefault="009D6720" w:rsidP="00450C6A">
      <w:pPr>
        <w:spacing w:line="240" w:lineRule="auto"/>
      </w:pPr>
      <w:r w:rsidRPr="00450C6A">
        <w:t>Instrutor de Informática </w:t>
      </w:r>
      <w:r w:rsidR="00A37EA8">
        <w:t>(2</w:t>
      </w:r>
      <w:r w:rsidRPr="00450C6A">
        <w:t>007-2013</w:t>
      </w:r>
      <w:r w:rsidR="00A37EA8">
        <w:t>)</w:t>
      </w:r>
    </w:p>
    <w:p w14:paraId="4EEB3EF8" w14:textId="56DCCDB3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 xml:space="preserve">Senac - </w:t>
      </w:r>
      <w:r w:rsidR="009D6720">
        <w:t>Docente </w:t>
      </w:r>
      <w:r>
        <w:t>(Excel)</w:t>
      </w:r>
      <w:r>
        <w:tab/>
      </w:r>
      <w:r w:rsidR="009D6720">
        <w:t xml:space="preserve">Set/2013 </w:t>
      </w:r>
      <w:r w:rsidR="00913C1F">
        <w:t>-</w:t>
      </w:r>
      <w:r w:rsidR="009D6720">
        <w:t xml:space="preserve"> Dez/2013</w:t>
      </w:r>
    </w:p>
    <w:p w14:paraId="31DB8523" w14:textId="06D27BF2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 xml:space="preserve">Eurodata - </w:t>
      </w:r>
      <w:r w:rsidR="009D6720">
        <w:t>Instrutor</w:t>
      </w:r>
      <w:r>
        <w:t xml:space="preserve"> (Office/Hardware e Redes)</w:t>
      </w:r>
      <w:r w:rsidR="009D6720">
        <w:t> </w:t>
      </w:r>
      <w:r>
        <w:tab/>
      </w:r>
      <w:r w:rsidR="009D6720">
        <w:t xml:space="preserve">Ago/2010 </w:t>
      </w:r>
      <w:r w:rsidR="00913C1F">
        <w:t>-</w:t>
      </w:r>
      <w:r w:rsidR="009D6720">
        <w:t xml:space="preserve"> Dez/2012</w:t>
      </w:r>
    </w:p>
    <w:p w14:paraId="4D8F6FC6" w14:textId="6640D741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 xml:space="preserve">Data Byte - </w:t>
      </w:r>
      <w:r w:rsidR="009D6720">
        <w:t>Instrutor </w:t>
      </w:r>
      <w:r>
        <w:t xml:space="preserve">(Office/Hardware e Redes) </w:t>
      </w:r>
      <w:r>
        <w:tab/>
      </w:r>
      <w:r w:rsidR="009D6720">
        <w:t xml:space="preserve">Abr/2008 </w:t>
      </w:r>
      <w:r w:rsidR="00913C1F">
        <w:t xml:space="preserve">- </w:t>
      </w:r>
      <w:r w:rsidR="009D6720">
        <w:t>Jul/2009</w:t>
      </w:r>
    </w:p>
    <w:p w14:paraId="12BFD387" w14:textId="42FABA85" w:rsidR="009D6720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</w:pPr>
      <w:r>
        <w:t>Infopro Cursos &amp; Soluções </w:t>
      </w:r>
      <w:r w:rsidR="004340DB">
        <w:t>–</w:t>
      </w:r>
      <w:r>
        <w:t xml:space="preserve"> </w:t>
      </w:r>
      <w:r w:rsidR="004340DB">
        <w:t>Instrutor (Hardware e Redes)/Monitor</w:t>
      </w:r>
      <w:r>
        <w:t xml:space="preserve"> (Método Advance CCI)</w:t>
      </w:r>
      <w:r>
        <w:tab/>
      </w:r>
      <w:r w:rsidR="009D6720">
        <w:t xml:space="preserve">Out/2007 </w:t>
      </w:r>
      <w:r w:rsidR="00913C1F">
        <w:t>-</w:t>
      </w:r>
      <w:r w:rsidR="009D6720">
        <w:t xml:space="preserve"> Mar/2010</w:t>
      </w:r>
    </w:p>
    <w:p w14:paraId="6422984A" w14:textId="1972CE37" w:rsidR="009D6720" w:rsidRDefault="009D6720" w:rsidP="009D6720">
      <w:r>
        <w:t>Conserto e manutenção de computadores desde 2006</w:t>
      </w:r>
    </w:p>
    <w:p w14:paraId="2952179A" w14:textId="527C4623" w:rsidR="009D6720" w:rsidRDefault="009D6720" w:rsidP="009D6720">
      <w:r>
        <w:t>Desenvolvimento e administração de Websites Pessoais</w:t>
      </w:r>
      <w:r w:rsidR="004340DB">
        <w:t xml:space="preserve"> usando </w:t>
      </w:r>
      <w:r>
        <w:t>HTML</w:t>
      </w:r>
      <w:r w:rsidR="004340DB">
        <w:t xml:space="preserve"> e</w:t>
      </w:r>
      <w:r>
        <w:t xml:space="preserve"> CS</w:t>
      </w:r>
      <w:r w:rsidR="004340DB">
        <w:t>S</w:t>
      </w:r>
      <w:r>
        <w:t xml:space="preserve"> </w:t>
      </w:r>
      <w:r w:rsidR="004340DB">
        <w:t>(</w:t>
      </w:r>
      <w:r>
        <w:t>2003-2007</w:t>
      </w:r>
      <w:r w:rsidR="004340DB">
        <w:t>)</w:t>
      </w:r>
    </w:p>
    <w:p w14:paraId="0758155E" w14:textId="77777777" w:rsidR="00710F4B" w:rsidRPr="00710F4B" w:rsidRDefault="00710F4B" w:rsidP="00CC5EAF"/>
    <w:sectPr w:rsidR="00710F4B" w:rsidRPr="00710F4B" w:rsidSect="00EF3241">
      <w:pgSz w:w="11906" w:h="16838" w:code="9"/>
      <w:pgMar w:top="720" w:right="720" w:bottom="720" w:left="720" w:header="720" w:footer="2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C0AE6" w14:textId="77777777" w:rsidR="002E11F4" w:rsidRDefault="002E11F4" w:rsidP="00CE6F6F">
      <w:pPr>
        <w:spacing w:after="0" w:line="240" w:lineRule="auto"/>
      </w:pPr>
      <w:r>
        <w:separator/>
      </w:r>
    </w:p>
  </w:endnote>
  <w:endnote w:type="continuationSeparator" w:id="0">
    <w:p w14:paraId="1FB3FB2A" w14:textId="77777777" w:rsidR="002E11F4" w:rsidRDefault="002E11F4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BF895" w14:textId="77777777" w:rsidR="002E11F4" w:rsidRDefault="002E11F4" w:rsidP="00CE6F6F">
      <w:pPr>
        <w:spacing w:after="0" w:line="240" w:lineRule="auto"/>
      </w:pPr>
      <w:r>
        <w:separator/>
      </w:r>
    </w:p>
  </w:footnote>
  <w:footnote w:type="continuationSeparator" w:id="0">
    <w:p w14:paraId="2CDF576E" w14:textId="77777777" w:rsidR="002E11F4" w:rsidRDefault="002E11F4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EAEE5E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44083963" o:spid="_x0000_i1025" type="#_x0000_t75" alt="Ícone&#10;&#10;Descrição gerada automaticamente" style="width:55.5pt;height:48pt;flip:x;visibility:visible;mso-wrap-style:square">
            <v:imagedata r:id="rId1" o:title="Ícone&#10;&#10;Descrição gerada automaticamente"/>
          </v:shape>
        </w:pict>
      </mc:Choice>
      <mc:Fallback>
        <w:drawing>
          <wp:inline distT="0" distB="0" distL="0" distR="0" wp14:anchorId="6190124F" wp14:editId="6F1B3F55">
            <wp:extent cx="704850" cy="609600"/>
            <wp:effectExtent l="0" t="0" r="0" b="0"/>
            <wp:docPr id="744083963" name="Picture 744083963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704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>
          <v:shape w14:anchorId="49531B3F" id="Imagem 919093009" o:spid="_x0000_i1025" type="#_x0000_t75" alt="A black and white logo&#10;&#10;AI-generated content may be incorrect." style="width:9.55pt;height:9.65pt;flip:x;visibility:visible;mso-wrap-style:square">
            <v:imagedata r:id="rId3" o:title="A black and white logo&#10;&#10;AI-generated content may be incorrect"/>
          </v:shape>
        </w:pict>
      </mc:Choice>
      <mc:Fallback>
        <w:drawing>
          <wp:inline distT="0" distB="0" distL="0" distR="0" wp14:anchorId="03598988" wp14:editId="1CFDDE61">
            <wp:extent cx="121245" cy="122830"/>
            <wp:effectExtent l="0" t="0" r="0" b="0"/>
            <wp:docPr id="1113054719" name="Imagem 919093009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3009" name="Imagem 919093009" descr="A black and white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2563" cy="13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84C08DD"/>
    <w:multiLevelType w:val="hybridMultilevel"/>
    <w:tmpl w:val="7F741F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7775B"/>
    <w:multiLevelType w:val="multilevel"/>
    <w:tmpl w:val="7E8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03051E"/>
    <w:multiLevelType w:val="hybridMultilevel"/>
    <w:tmpl w:val="059A28D4"/>
    <w:lvl w:ilvl="0" w:tplc="B7A480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995CDB"/>
    <w:multiLevelType w:val="hybridMultilevel"/>
    <w:tmpl w:val="F95CC41A"/>
    <w:lvl w:ilvl="0" w:tplc="B7A480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F2C7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004A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7C87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5EEB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4E3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38AC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D833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E42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2D8361B"/>
    <w:multiLevelType w:val="hybridMultilevel"/>
    <w:tmpl w:val="DC228122"/>
    <w:lvl w:ilvl="0" w:tplc="64DA8AF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D697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EC0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E84F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802B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FEAD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F0D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EE1A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E2F8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6F962347"/>
    <w:multiLevelType w:val="hybridMultilevel"/>
    <w:tmpl w:val="1F50A72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13F73"/>
    <w:multiLevelType w:val="hybridMultilevel"/>
    <w:tmpl w:val="DC3C6D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37321"/>
    <w:multiLevelType w:val="hybridMultilevel"/>
    <w:tmpl w:val="D1F06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97169">
    <w:abstractNumId w:val="1"/>
  </w:num>
  <w:num w:numId="2" w16cid:durableId="496578779">
    <w:abstractNumId w:val="0"/>
  </w:num>
  <w:num w:numId="3" w16cid:durableId="1370371108">
    <w:abstractNumId w:val="7"/>
  </w:num>
  <w:num w:numId="4" w16cid:durableId="1914972982">
    <w:abstractNumId w:val="6"/>
  </w:num>
  <w:num w:numId="5" w16cid:durableId="885146991">
    <w:abstractNumId w:val="3"/>
  </w:num>
  <w:num w:numId="6" w16cid:durableId="1590963067">
    <w:abstractNumId w:val="2"/>
  </w:num>
  <w:num w:numId="7" w16cid:durableId="595485575">
    <w:abstractNumId w:val="5"/>
  </w:num>
  <w:num w:numId="8" w16cid:durableId="2136288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3D"/>
    <w:rsid w:val="0000077C"/>
    <w:rsid w:val="00000898"/>
    <w:rsid w:val="00002A93"/>
    <w:rsid w:val="00051634"/>
    <w:rsid w:val="0009156F"/>
    <w:rsid w:val="000C6A40"/>
    <w:rsid w:val="000E1FF7"/>
    <w:rsid w:val="000E5F0C"/>
    <w:rsid w:val="000F688A"/>
    <w:rsid w:val="00102F66"/>
    <w:rsid w:val="00103499"/>
    <w:rsid w:val="00125E55"/>
    <w:rsid w:val="001751B4"/>
    <w:rsid w:val="0018378C"/>
    <w:rsid w:val="001A5759"/>
    <w:rsid w:val="001C260C"/>
    <w:rsid w:val="00267A26"/>
    <w:rsid w:val="00277EDB"/>
    <w:rsid w:val="00280458"/>
    <w:rsid w:val="00292A40"/>
    <w:rsid w:val="002A0170"/>
    <w:rsid w:val="002E11F4"/>
    <w:rsid w:val="002E4A25"/>
    <w:rsid w:val="002F33D0"/>
    <w:rsid w:val="002F3DB9"/>
    <w:rsid w:val="00325B6E"/>
    <w:rsid w:val="003A7C40"/>
    <w:rsid w:val="003C7DEA"/>
    <w:rsid w:val="003D5B66"/>
    <w:rsid w:val="004208A5"/>
    <w:rsid w:val="00422B01"/>
    <w:rsid w:val="004340DB"/>
    <w:rsid w:val="00450C6A"/>
    <w:rsid w:val="0048384B"/>
    <w:rsid w:val="00484AA7"/>
    <w:rsid w:val="004A0DFD"/>
    <w:rsid w:val="004C4C0E"/>
    <w:rsid w:val="004C59B8"/>
    <w:rsid w:val="004D5547"/>
    <w:rsid w:val="004E4B08"/>
    <w:rsid w:val="004F209A"/>
    <w:rsid w:val="004F2D41"/>
    <w:rsid w:val="00530CE5"/>
    <w:rsid w:val="005366F7"/>
    <w:rsid w:val="0055515E"/>
    <w:rsid w:val="005571AD"/>
    <w:rsid w:val="00570F02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1794F"/>
    <w:rsid w:val="0064796A"/>
    <w:rsid w:val="00653150"/>
    <w:rsid w:val="00675DE5"/>
    <w:rsid w:val="00681451"/>
    <w:rsid w:val="0069504D"/>
    <w:rsid w:val="006A5D9A"/>
    <w:rsid w:val="006A5E72"/>
    <w:rsid w:val="006B48F5"/>
    <w:rsid w:val="006D0CC5"/>
    <w:rsid w:val="00703713"/>
    <w:rsid w:val="00710C03"/>
    <w:rsid w:val="00710F4B"/>
    <w:rsid w:val="00724622"/>
    <w:rsid w:val="00753A11"/>
    <w:rsid w:val="0077318A"/>
    <w:rsid w:val="007823C6"/>
    <w:rsid w:val="007857C4"/>
    <w:rsid w:val="007C2944"/>
    <w:rsid w:val="007C6D33"/>
    <w:rsid w:val="007F5D0E"/>
    <w:rsid w:val="00802339"/>
    <w:rsid w:val="00802B08"/>
    <w:rsid w:val="0081066F"/>
    <w:rsid w:val="008203FE"/>
    <w:rsid w:val="0082628B"/>
    <w:rsid w:val="008349E1"/>
    <w:rsid w:val="00837DC0"/>
    <w:rsid w:val="008517B9"/>
    <w:rsid w:val="00857A00"/>
    <w:rsid w:val="00871195"/>
    <w:rsid w:val="008815FF"/>
    <w:rsid w:val="008D1F02"/>
    <w:rsid w:val="00913C1F"/>
    <w:rsid w:val="00921415"/>
    <w:rsid w:val="009369F4"/>
    <w:rsid w:val="00964360"/>
    <w:rsid w:val="009649FD"/>
    <w:rsid w:val="009752CF"/>
    <w:rsid w:val="00982753"/>
    <w:rsid w:val="0099288B"/>
    <w:rsid w:val="00996068"/>
    <w:rsid w:val="009C00FE"/>
    <w:rsid w:val="009C6DF4"/>
    <w:rsid w:val="009D24D8"/>
    <w:rsid w:val="009D6720"/>
    <w:rsid w:val="009E0E86"/>
    <w:rsid w:val="009E2899"/>
    <w:rsid w:val="009F0F86"/>
    <w:rsid w:val="00A006E5"/>
    <w:rsid w:val="00A032A2"/>
    <w:rsid w:val="00A13526"/>
    <w:rsid w:val="00A37EA8"/>
    <w:rsid w:val="00A43D4C"/>
    <w:rsid w:val="00A51153"/>
    <w:rsid w:val="00A83A95"/>
    <w:rsid w:val="00A872FF"/>
    <w:rsid w:val="00A913E9"/>
    <w:rsid w:val="00AD7273"/>
    <w:rsid w:val="00AF5677"/>
    <w:rsid w:val="00B22086"/>
    <w:rsid w:val="00B62C7D"/>
    <w:rsid w:val="00B8662E"/>
    <w:rsid w:val="00B96D8D"/>
    <w:rsid w:val="00BA7812"/>
    <w:rsid w:val="00C506E0"/>
    <w:rsid w:val="00C56A18"/>
    <w:rsid w:val="00C81422"/>
    <w:rsid w:val="00C8719E"/>
    <w:rsid w:val="00CC5EAF"/>
    <w:rsid w:val="00CE6F6F"/>
    <w:rsid w:val="00CF543E"/>
    <w:rsid w:val="00D10AD5"/>
    <w:rsid w:val="00D31F3D"/>
    <w:rsid w:val="00D66C71"/>
    <w:rsid w:val="00D74BEC"/>
    <w:rsid w:val="00D80E89"/>
    <w:rsid w:val="00DA0E61"/>
    <w:rsid w:val="00DF69E1"/>
    <w:rsid w:val="00E0522A"/>
    <w:rsid w:val="00E05279"/>
    <w:rsid w:val="00E10F93"/>
    <w:rsid w:val="00E11CDF"/>
    <w:rsid w:val="00E1555F"/>
    <w:rsid w:val="00E301DF"/>
    <w:rsid w:val="00E451EC"/>
    <w:rsid w:val="00E60772"/>
    <w:rsid w:val="00E83DFA"/>
    <w:rsid w:val="00E84EB5"/>
    <w:rsid w:val="00E966AA"/>
    <w:rsid w:val="00EA046F"/>
    <w:rsid w:val="00ED1B5F"/>
    <w:rsid w:val="00EF3241"/>
    <w:rsid w:val="00F02BD2"/>
    <w:rsid w:val="00F108E3"/>
    <w:rsid w:val="00F13832"/>
    <w:rsid w:val="00F430FF"/>
    <w:rsid w:val="00F65859"/>
    <w:rsid w:val="00F8023F"/>
    <w:rsid w:val="00F85EC3"/>
    <w:rsid w:val="00FA794F"/>
    <w:rsid w:val="00FB2B0A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EB2C07"/>
  <w15:chartTrackingRefBased/>
  <w15:docId w15:val="{245CCED5-A590-45DB-8A88-30BA0014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50"/>
    <w:pPr>
      <w:spacing w:after="80" w:line="288" w:lineRule="auto"/>
      <w:ind w:right="2160"/>
    </w:pPr>
    <w:rPr>
      <w:rFonts w:ascii="Segoe UI" w:eastAsiaTheme="minorEastAsia" w:hAnsi="Segoe UI"/>
      <w:color w:val="000000" w:themeColor="text1"/>
      <w:kern w:val="0"/>
      <w:sz w:val="18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A0170"/>
    <w:pPr>
      <w:pBdr>
        <w:bottom w:val="single" w:sz="4" w:space="1" w:color="auto"/>
      </w:pBdr>
      <w:spacing w:before="240"/>
      <w:outlineLvl w:val="0"/>
    </w:pPr>
    <w:rPr>
      <w:caps/>
      <w:color w:val="auto"/>
      <w:spacing w:val="30"/>
      <w:sz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31F3D"/>
    <w:pPr>
      <w:keepNext/>
      <w:keepLines/>
      <w:spacing w:before="40" w:after="0"/>
      <w:outlineLvl w:val="1"/>
    </w:pPr>
    <w:rPr>
      <w:rFonts w:ascii="Segoe UI Semibold" w:eastAsiaTheme="majorEastAsia" w:hAnsi="Segoe UI Semibold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D31F3D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eastAsiaTheme="majorEastAsia" w:cs="Times New Roman (Headings CS)"/>
      <w:color w:val="auto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D31F3D"/>
    <w:rPr>
      <w:rFonts w:ascii="Segoe UI" w:eastAsiaTheme="majorEastAsia" w:hAnsi="Segoe UI" w:cs="Times New Roman (Headings CS)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0170"/>
    <w:rPr>
      <w:rFonts w:ascii="Segoe UI" w:eastAsiaTheme="minorEastAsia" w:hAnsi="Segoe UI"/>
      <w:caps/>
      <w:spacing w:val="30"/>
      <w:kern w:val="0"/>
      <w:sz w:val="20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31F3D"/>
    <w:rPr>
      <w:rFonts w:ascii="Segoe UI Semibold" w:eastAsiaTheme="majorEastAsia" w:hAnsi="Segoe UI Semibold" w:cstheme="majorBidi"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paodeTabela">
    <w:name w:val="Espaço de Tabela"/>
    <w:basedOn w:val="Normal"/>
    <w:semiHidden/>
    <w:qFormat/>
    <w:rsid w:val="00103499"/>
    <w:rPr>
      <w:sz w:val="10"/>
    </w:rPr>
  </w:style>
  <w:style w:type="paragraph" w:customStyle="1" w:styleId="Contato">
    <w:name w:val="Contato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table" w:styleId="TableGridLight">
    <w:name w:val="Grid Table Light"/>
    <w:basedOn w:val="TableNormal"/>
    <w:uiPriority w:val="40"/>
    <w:rsid w:val="007F5D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tion-enable-hover">
    <w:name w:val="notion-enable-hover"/>
    <w:basedOn w:val="DefaultParagraphFont"/>
    <w:rsid w:val="001C260C"/>
  </w:style>
  <w:style w:type="paragraph" w:styleId="NormalWeb">
    <w:name w:val="Normal (Web)"/>
    <w:basedOn w:val="Normal"/>
    <w:uiPriority w:val="99"/>
    <w:semiHidden/>
    <w:unhideWhenUsed/>
    <w:rsid w:val="009D6720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semiHidden/>
    <w:qFormat/>
    <w:rsid w:val="009D67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D5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6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svg"/><Relationship Id="rId7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ton\AppData\Roaming\Microsoft\Templates\Curr&#237;culo%20b&#225;sico%20de%20RH%20para%20A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D719C611C944B97EA995374942C12" ma:contentTypeVersion="11" ma:contentTypeDescription="Crear nuevo documento." ma:contentTypeScope="" ma:versionID="263725433e069dab5493f0a82421ce69">
  <xsd:schema xmlns:xsd="http://www.w3.org/2001/XMLSchema" xmlns:xs="http://www.w3.org/2001/XMLSchema" xmlns:p="http://schemas.microsoft.com/office/2006/metadata/properties" xmlns:ns3="6745fe0c-ad7a-4617-a8ca-e6134a19140c" xmlns:ns4="ee60325f-ca2b-4158-9c43-9a41039b3d97" targetNamespace="http://schemas.microsoft.com/office/2006/metadata/properties" ma:root="true" ma:fieldsID="96afa8ca5a75e8fcc7887517df59cde0" ns3:_="" ns4:_="">
    <xsd:import namespace="6745fe0c-ad7a-4617-a8ca-e6134a19140c"/>
    <xsd:import namespace="ee60325f-ca2b-4158-9c43-9a41039b3d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5fe0c-ad7a-4617-a8ca-e6134a191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0325f-ca2b-4158-9c43-9a41039b3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B7BC0D-6EAC-4652-ABF4-4BF19657B9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A40627-DF93-40EE-99BE-E45B9B8471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45fe0c-ad7a-4617-a8ca-e6134a19140c"/>
    <ds:schemaRef ds:uri="ee60325f-ca2b-4158-9c43-9a41039b3d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Currículo básico de RH para ATS.dotx</Template>
  <TotalTime>16</TotalTime>
  <Pages>2</Pages>
  <Words>614</Words>
  <Characters>3316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Elton Fonseca de Mattos</cp:lastModifiedBy>
  <cp:revision>6</cp:revision>
  <cp:lastPrinted>2025-03-06T23:44:00Z</cp:lastPrinted>
  <dcterms:created xsi:type="dcterms:W3CDTF">2023-08-01T02:40:00Z</dcterms:created>
  <dcterms:modified xsi:type="dcterms:W3CDTF">2025-03-07T00:03:00Z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0x010100E8AD719C611C944B97EA995374942C12</vt:lpwstr>
  </property>
</Properties>
</file>